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193F" w14:textId="7255CDF6" w:rsidR="00F21B0A" w:rsidRPr="001B0A75" w:rsidRDefault="00F21B0A" w:rsidP="00F21B0A">
      <w:pPr>
        <w:pStyle w:val="Graphicsanchor"/>
        <w:rPr>
          <w:rFonts w:ascii="Times New Roman" w:hAnsi="Times New Roman" w:cs="Times New Roman"/>
          <w:lang w:val="en-IN"/>
        </w:rPr>
      </w:pPr>
      <w:r w:rsidRPr="001B0A75">
        <w:rPr>
          <w:rFonts w:ascii="Times New Roman" w:hAnsi="Times New Roman" w:cs="Times New Roman"/>
          <w:lang w:val="en-IN"/>
        </w:rPr>
        <w:drawing>
          <wp:anchor distT="0" distB="0" distL="114300" distR="114300" simplePos="0" relativeHeight="251705344" behindDoc="0" locked="0" layoutInCell="1" allowOverlap="1" wp14:anchorId="23482BFC" wp14:editId="2AE5E23D">
            <wp:simplePos x="0" y="0"/>
            <wp:positionH relativeFrom="margin">
              <wp:posOffset>-28152</wp:posOffset>
            </wp:positionH>
            <wp:positionV relativeFrom="paragraph">
              <wp:posOffset>90593</wp:posOffset>
            </wp:positionV>
            <wp:extent cx="1204383" cy="1332116"/>
            <wp:effectExtent l="57150" t="57150" r="53340" b="40005"/>
            <wp:wrapNone/>
            <wp:docPr id="5819960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383" cy="1332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  <a:softEdge rad="0"/>
                    </a:effectLst>
                    <a:scene3d>
                      <a:camera prst="perspectiveFront"/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E96">
        <w:rPr>
          <w:rFonts w:ascii="Times New Roman" w:hAnsi="Times New Roman" w:cs="Times New Roman"/>
          <w:lang w:val="en-IN"/>
        </w:rPr>
        <w:tab/>
      </w:r>
    </w:p>
    <w:p w14:paraId="22B9E22B" w14:textId="74A27670" w:rsidR="004116B2" w:rsidRPr="001B0A75" w:rsidRDefault="005376B4" w:rsidP="004116B2">
      <w:pPr>
        <w:pStyle w:val="Graphicsanchor"/>
        <w:rPr>
          <w:rFonts w:ascii="Times New Roman" w:hAnsi="Times New Roman" w:cs="Times New Roman"/>
          <w:noProof w:val="0"/>
        </w:rPr>
      </w:pPr>
      <w:r w:rsidRPr="001B0A75">
        <w:rPr>
          <w:rFonts w:ascii="Times New Roman" w:hAnsi="Times New Roman" w:cs="Times New Roman"/>
          <w:vertAlign w:val="subscript"/>
        </w:rPr>
        <mc:AlternateContent>
          <mc:Choice Requires="wps">
            <w:drawing>
              <wp:anchor distT="45720" distB="45720" distL="114300" distR="114300" simplePos="0" relativeHeight="251700224" behindDoc="0" locked="1" layoutInCell="1" allowOverlap="1" wp14:anchorId="30B8E974" wp14:editId="6CEDD91E">
                <wp:simplePos x="0" y="0"/>
                <wp:positionH relativeFrom="page">
                  <wp:posOffset>2350135</wp:posOffset>
                </wp:positionH>
                <wp:positionV relativeFrom="page">
                  <wp:posOffset>2212975</wp:posOffset>
                </wp:positionV>
                <wp:extent cx="4919472" cy="1636776"/>
                <wp:effectExtent l="0" t="0" r="0" b="1905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472" cy="16367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0AF32" w14:textId="77777777" w:rsidR="005376B4" w:rsidRPr="005376B4" w:rsidRDefault="005376B4" w:rsidP="005376B4">
                            <w:pPr>
                              <w:pStyle w:val="Heading1"/>
                            </w:pPr>
                            <w:r w:rsidRPr="005376B4">
                              <w:t>Professional Overview</w:t>
                            </w:r>
                          </w:p>
                          <w:p w14:paraId="335056A8" w14:textId="77777777" w:rsidR="00FA6AF4" w:rsidRPr="00FA6AF4" w:rsidRDefault="00FA6AF4" w:rsidP="00FA6AF4">
                            <w:pPr>
                              <w:rPr>
                                <w:lang w:val="en-IN"/>
                              </w:rPr>
                            </w:pPr>
                            <w:r w:rsidRPr="00FA6AF4">
                              <w:rPr>
                                <w:lang w:val="en-IN"/>
                              </w:rPr>
                              <w:t xml:space="preserve">I am an enthusiastic undergraduate student with a strong interest in </w:t>
                            </w:r>
                            <w:r w:rsidRPr="00FA6AF4">
                              <w:rPr>
                                <w:i/>
                                <w:iCs/>
                                <w:lang w:val="en-IN"/>
                              </w:rPr>
                              <w:t>robotics, automation</w:t>
                            </w:r>
                            <w:r w:rsidRPr="00FA6AF4">
                              <w:rPr>
                                <w:lang w:val="en-IN"/>
                              </w:rPr>
                              <w:t xml:space="preserve">, and </w:t>
                            </w:r>
                            <w:r w:rsidRPr="00FA6AF4">
                              <w:rPr>
                                <w:i/>
                                <w:iCs/>
                                <w:lang w:val="en-IN"/>
                              </w:rPr>
                              <w:t>full-stack development</w:t>
                            </w:r>
                            <w:r w:rsidRPr="00FA6AF4">
                              <w:rPr>
                                <w:lang w:val="en-IN"/>
                              </w:rPr>
                              <w:t xml:space="preserve">. My technical foundation includes </w:t>
                            </w:r>
                            <w:r w:rsidRPr="00FA6AF4">
                              <w:rPr>
                                <w:b/>
                                <w:bCs/>
                                <w:lang w:val="en-IN"/>
                              </w:rPr>
                              <w:t>Artificial Intelligence and Machine Learning (AIML)</w:t>
                            </w:r>
                            <w:r w:rsidRPr="00FA6AF4">
                              <w:rPr>
                                <w:lang w:val="en-IN"/>
                              </w:rPr>
                              <w:t xml:space="preserve">, </w:t>
                            </w:r>
                            <w:r w:rsidRPr="00FA6AF4">
                              <w:rPr>
                                <w:b/>
                                <w:bCs/>
                                <w:lang w:val="en-IN"/>
                              </w:rPr>
                              <w:t>Robot Operating System 2 (ROS 2)</w:t>
                            </w:r>
                            <w:r w:rsidRPr="00FA6AF4">
                              <w:rPr>
                                <w:lang w:val="en-IN"/>
                              </w:rPr>
                              <w:t xml:space="preserve">, </w:t>
                            </w:r>
                            <w:r w:rsidRPr="00FA6AF4">
                              <w:rPr>
                                <w:b/>
                                <w:bCs/>
                                <w:lang w:val="en-IN"/>
                              </w:rPr>
                              <w:t>Internet of Things (IoT)</w:t>
                            </w:r>
                            <w:r w:rsidRPr="00FA6AF4">
                              <w:rPr>
                                <w:lang w:val="en-IN"/>
                              </w:rPr>
                              <w:t xml:space="preserve">, and </w:t>
                            </w:r>
                            <w:r w:rsidRPr="00FA6AF4">
                              <w:rPr>
                                <w:b/>
                                <w:bCs/>
                                <w:lang w:val="en-IN"/>
                              </w:rPr>
                              <w:t>Generative AI</w:t>
                            </w:r>
                            <w:r w:rsidRPr="00FA6AF4">
                              <w:rPr>
                                <w:lang w:val="en-IN"/>
                              </w:rPr>
                              <w:t xml:space="preserve">. I'm also well-versed in the </w:t>
                            </w:r>
                            <w:r w:rsidRPr="00FA6AF4">
                              <w:rPr>
                                <w:b/>
                                <w:bCs/>
                                <w:lang w:val="en-IN"/>
                              </w:rPr>
                              <w:t>MERN stack (MongoDB, Express.js, React, Node.js)</w:t>
                            </w:r>
                            <w:r w:rsidRPr="00FA6AF4">
                              <w:rPr>
                                <w:lang w:val="en-IN"/>
                              </w:rPr>
                              <w:t>, enabling me to develop robust, scalable web applications that complement intelligent system design. With a multidisciplinary skill set bridging software development and intelligent automation, I thrive on building integrated solutions that address real-world challenges.</w:t>
                            </w:r>
                          </w:p>
                          <w:p w14:paraId="68175B61" w14:textId="77777777" w:rsidR="005376B4" w:rsidRPr="005376B4" w:rsidRDefault="005376B4" w:rsidP="005376B4"/>
                          <w:p w14:paraId="63197BE4" w14:textId="77777777" w:rsidR="005376B4" w:rsidRPr="005376B4" w:rsidRDefault="005376B4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B8E97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85.05pt;margin-top:174.25pt;width:387.35pt;height:128.9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" filled="f" stroked="f">
                <v:textbox>
                  <w:txbxContent>
                    <w:p w14:paraId="70F0AF32" w14:textId="77777777" w:rsidR="005376B4" w:rsidRPr="005376B4" w:rsidRDefault="005376B4" w:rsidP="005376B4">
                      <w:pPr>
                        <w:pStyle w:val="Heading1"/>
                      </w:pPr>
                      <w:r w:rsidRPr="005376B4">
                        <w:t>Professional Overview</w:t>
                      </w:r>
                    </w:p>
                    <w:p w14:paraId="335056A8" w14:textId="77777777" w:rsidR="00FA6AF4" w:rsidRPr="00FA6AF4" w:rsidRDefault="00FA6AF4" w:rsidP="00FA6AF4">
                      <w:pPr>
                        <w:rPr>
                          <w:lang w:val="en-IN"/>
                        </w:rPr>
                      </w:pPr>
                      <w:r w:rsidRPr="00FA6AF4">
                        <w:rPr>
                          <w:lang w:val="en-IN"/>
                        </w:rPr>
                        <w:t xml:space="preserve">I am an enthusiastic undergraduate student with a strong interest in </w:t>
                      </w:r>
                      <w:r w:rsidRPr="00FA6AF4">
                        <w:rPr>
                          <w:i/>
                          <w:iCs/>
                          <w:lang w:val="en-IN"/>
                        </w:rPr>
                        <w:t>robotics, automation</w:t>
                      </w:r>
                      <w:r w:rsidRPr="00FA6AF4">
                        <w:rPr>
                          <w:lang w:val="en-IN"/>
                        </w:rPr>
                        <w:t xml:space="preserve">, and </w:t>
                      </w:r>
                      <w:r w:rsidRPr="00FA6AF4">
                        <w:rPr>
                          <w:i/>
                          <w:iCs/>
                          <w:lang w:val="en-IN"/>
                        </w:rPr>
                        <w:t>full-stack development</w:t>
                      </w:r>
                      <w:r w:rsidRPr="00FA6AF4">
                        <w:rPr>
                          <w:lang w:val="en-IN"/>
                        </w:rPr>
                        <w:t xml:space="preserve">. My technical foundation includes </w:t>
                      </w:r>
                      <w:r w:rsidRPr="00FA6AF4">
                        <w:rPr>
                          <w:b/>
                          <w:bCs/>
                          <w:lang w:val="en-IN"/>
                        </w:rPr>
                        <w:t>Artificial Intelligence and Machine Learning (AIML)</w:t>
                      </w:r>
                      <w:r w:rsidRPr="00FA6AF4">
                        <w:rPr>
                          <w:lang w:val="en-IN"/>
                        </w:rPr>
                        <w:t xml:space="preserve">, </w:t>
                      </w:r>
                      <w:r w:rsidRPr="00FA6AF4">
                        <w:rPr>
                          <w:b/>
                          <w:bCs/>
                          <w:lang w:val="en-IN"/>
                        </w:rPr>
                        <w:t>Robot Operating System 2 (ROS 2)</w:t>
                      </w:r>
                      <w:r w:rsidRPr="00FA6AF4">
                        <w:rPr>
                          <w:lang w:val="en-IN"/>
                        </w:rPr>
                        <w:t xml:space="preserve">, </w:t>
                      </w:r>
                      <w:r w:rsidRPr="00FA6AF4">
                        <w:rPr>
                          <w:b/>
                          <w:bCs/>
                          <w:lang w:val="en-IN"/>
                        </w:rPr>
                        <w:t>Internet of Things (IoT)</w:t>
                      </w:r>
                      <w:r w:rsidRPr="00FA6AF4">
                        <w:rPr>
                          <w:lang w:val="en-IN"/>
                        </w:rPr>
                        <w:t xml:space="preserve">, and </w:t>
                      </w:r>
                      <w:r w:rsidRPr="00FA6AF4">
                        <w:rPr>
                          <w:b/>
                          <w:bCs/>
                          <w:lang w:val="en-IN"/>
                        </w:rPr>
                        <w:t>Generative AI</w:t>
                      </w:r>
                      <w:r w:rsidRPr="00FA6AF4">
                        <w:rPr>
                          <w:lang w:val="en-IN"/>
                        </w:rPr>
                        <w:t xml:space="preserve">. I'm also well-versed in the </w:t>
                      </w:r>
                      <w:r w:rsidRPr="00FA6AF4">
                        <w:rPr>
                          <w:b/>
                          <w:bCs/>
                          <w:lang w:val="en-IN"/>
                        </w:rPr>
                        <w:t>MERN stack (MongoDB, Express.js, React, Node.js)</w:t>
                      </w:r>
                      <w:r w:rsidRPr="00FA6AF4">
                        <w:rPr>
                          <w:lang w:val="en-IN"/>
                        </w:rPr>
                        <w:t>, enabling me to develop robust, scalable web applications that complement intelligent system design. With a multidisciplinary skill set bridging software development and intelligent automation, I thrive on building integrated solutions that address real-world challenges.</w:t>
                      </w:r>
                    </w:p>
                    <w:p w14:paraId="68175B61" w14:textId="77777777" w:rsidR="005376B4" w:rsidRPr="005376B4" w:rsidRDefault="005376B4" w:rsidP="005376B4"/>
                    <w:p w14:paraId="63197BE4" w14:textId="77777777" w:rsidR="005376B4" w:rsidRPr="005376B4" w:rsidRDefault="005376B4" w:rsidP="005376B4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1B0A75">
        <w:rPr>
          <w:rFonts w:ascii="Times New Roman" w:hAnsi="Times New Roman" w:cs="Times New Roman"/>
          <w:vertAlign w:val="subscript"/>
        </w:rPr>
        <mc:AlternateContent>
          <mc:Choice Requires="wps">
            <w:drawing>
              <wp:anchor distT="45720" distB="45720" distL="114300" distR="114300" simplePos="0" relativeHeight="251701248" behindDoc="0" locked="1" layoutInCell="1" allowOverlap="1" wp14:anchorId="0C46A454" wp14:editId="432C8E62">
                <wp:simplePos x="0" y="0"/>
                <wp:positionH relativeFrom="page">
                  <wp:posOffset>2342515</wp:posOffset>
                </wp:positionH>
                <wp:positionV relativeFrom="margin">
                  <wp:align>bottom</wp:align>
                </wp:positionV>
                <wp:extent cx="4919345" cy="5632450"/>
                <wp:effectExtent l="0" t="0" r="0" b="635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563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C1241" w14:textId="77777777" w:rsidR="005376B4" w:rsidRPr="005376B4" w:rsidRDefault="005376B4" w:rsidP="005376B4">
                            <w:pPr>
                              <w:pStyle w:val="Heading1"/>
                            </w:pPr>
                            <w:r w:rsidRPr="005376B4">
                              <w:t>Work Experience</w:t>
                            </w:r>
                          </w:p>
                          <w:p w14:paraId="4D55208D" w14:textId="52B94F73" w:rsidR="005376B4" w:rsidRPr="00EA2D5E" w:rsidRDefault="00FA6AF4" w:rsidP="00EA2D5E">
                            <w:pPr>
                              <w:pStyle w:val="Heading2"/>
                            </w:pPr>
                            <w:r>
                              <w:t>Robotics and AI Developer Intern / Trainee</w:t>
                            </w:r>
                          </w:p>
                          <w:p w14:paraId="55CEB25D" w14:textId="1ACC1A27" w:rsidR="005376B4" w:rsidRPr="00EA2D5E" w:rsidRDefault="00FA6AF4" w:rsidP="00EA2D5E">
                            <w:pPr>
                              <w:pStyle w:val="Heading3"/>
                            </w:pPr>
                            <w:proofErr w:type="spellStart"/>
                            <w:r>
                              <w:t>MyEquation</w:t>
                            </w:r>
                            <w:proofErr w:type="spellEnd"/>
                            <w:r w:rsidR="005376B4" w:rsidRPr="00EA2D5E">
                              <w:t xml:space="preserve"> | </w:t>
                            </w:r>
                            <w:r>
                              <w:t>Apr 2025 – Jun 2025</w:t>
                            </w:r>
                          </w:p>
                          <w:p w14:paraId="759D7E43" w14:textId="39BE6A10" w:rsidR="005376B4" w:rsidRPr="005376B4" w:rsidRDefault="00FA6AF4" w:rsidP="005376B4">
                            <w:r>
                              <w:t xml:space="preserve">Learnt about Robotics and </w:t>
                            </w:r>
                          </w:p>
                          <w:p w14:paraId="3601C06F" w14:textId="00951ABC" w:rsidR="005376B4" w:rsidRPr="005376B4" w:rsidRDefault="00FA6AF4" w:rsidP="00EA2D5E">
                            <w:pPr>
                              <w:pStyle w:val="ListBullet"/>
                            </w:pPr>
                            <w:r>
                              <w:t>Internship trainee and Intern</w:t>
                            </w:r>
                          </w:p>
                          <w:p w14:paraId="7C4031F8" w14:textId="486E787C" w:rsidR="005376B4" w:rsidRDefault="00FA6AF4" w:rsidP="00EA2D5E">
                            <w:pPr>
                              <w:pStyle w:val="ListBullet"/>
                            </w:pPr>
                            <w:r>
                              <w:t>Learnt about Robotics, AIML, ROS - 2</w:t>
                            </w:r>
                            <w:r w:rsidR="005376B4" w:rsidRPr="005376B4">
                              <w:t>.</w:t>
                            </w:r>
                          </w:p>
                          <w:p w14:paraId="44B3DDFB" w14:textId="77777777" w:rsidR="002A1BA8" w:rsidRDefault="002A1BA8" w:rsidP="002A1BA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</w:pPr>
                          </w:p>
                          <w:p w14:paraId="2987C1E0" w14:textId="59B44F87" w:rsidR="002A1BA8" w:rsidRPr="00EA2D5E" w:rsidRDefault="002A1BA8" w:rsidP="002A1BA8">
                            <w:pPr>
                              <w:pStyle w:val="Heading2"/>
                            </w:pPr>
                            <w:r>
                              <w:t>MERN Stack Developer Intern</w:t>
                            </w:r>
                          </w:p>
                          <w:p w14:paraId="58256C90" w14:textId="01920F6F" w:rsidR="002A1BA8" w:rsidRPr="00EA2D5E" w:rsidRDefault="002A1BA8" w:rsidP="002A1BA8">
                            <w:pPr>
                              <w:pStyle w:val="Heading3"/>
                            </w:pPr>
                            <w:r>
                              <w:t>Cantilever Labs</w:t>
                            </w:r>
                            <w:r w:rsidRPr="00EA2D5E">
                              <w:t xml:space="preserve"> | </w:t>
                            </w:r>
                            <w:r>
                              <w:t>May 2025 – Jun 2025</w:t>
                            </w:r>
                          </w:p>
                          <w:p w14:paraId="2EC2C760" w14:textId="6BDAE55D" w:rsidR="002A1BA8" w:rsidRPr="005376B4" w:rsidRDefault="002A1BA8" w:rsidP="002A1BA8">
                            <w:r>
                              <w:t>Learnt about MERN Stack, where: -</w:t>
                            </w:r>
                          </w:p>
                          <w:p w14:paraId="01677968" w14:textId="77623365" w:rsidR="002A1BA8" w:rsidRPr="005376B4" w:rsidRDefault="002A1BA8" w:rsidP="002A1BA8">
                            <w:pPr>
                              <w:pStyle w:val="ListBullet"/>
                            </w:pPr>
                            <w:r>
                              <w:t>Learnt front end development using React.js</w:t>
                            </w:r>
                          </w:p>
                          <w:p w14:paraId="79A941DA" w14:textId="0BC00110" w:rsidR="002A1BA8" w:rsidRDefault="002A1BA8" w:rsidP="002A1BA8">
                            <w:pPr>
                              <w:pStyle w:val="ListBullet"/>
                            </w:pPr>
                            <w:r>
                              <w:t>Learnt backend development using Node.js and Express.js</w:t>
                            </w:r>
                          </w:p>
                          <w:p w14:paraId="67829E25" w14:textId="7F433F76" w:rsidR="002A1BA8" w:rsidRDefault="002A1BA8" w:rsidP="002A1BA8">
                            <w:pPr>
                              <w:pStyle w:val="ListBullet"/>
                            </w:pPr>
                            <w:r>
                              <w:t>Learnt Database connectivity using MongoDB</w:t>
                            </w:r>
                          </w:p>
                          <w:p w14:paraId="165624AA" w14:textId="129E786E" w:rsidR="002A1BA8" w:rsidRPr="005376B4" w:rsidRDefault="002A1BA8" w:rsidP="002A1BA8">
                            <w:pPr>
                              <w:pStyle w:val="ListBullet"/>
                            </w:pPr>
                            <w:r>
                              <w:t>Learn live website deployment using Vercel and GitHub</w:t>
                            </w:r>
                          </w:p>
                          <w:p w14:paraId="43840386" w14:textId="77777777" w:rsidR="002A1BA8" w:rsidRDefault="002A1BA8" w:rsidP="002A1BA8">
                            <w:pPr>
                              <w:pStyle w:val="Heading2"/>
                            </w:pPr>
                          </w:p>
                          <w:p w14:paraId="647ED585" w14:textId="73F3C0F8" w:rsidR="002A1BA8" w:rsidRPr="00EA2D5E" w:rsidRDefault="002A1BA8" w:rsidP="002A1BA8">
                            <w:pPr>
                              <w:pStyle w:val="Heading2"/>
                            </w:pPr>
                            <w:r>
                              <w:t xml:space="preserve"> Advanced Machine Learning Intern / Trainee</w:t>
                            </w:r>
                          </w:p>
                          <w:p w14:paraId="70D24D0B" w14:textId="086245BB" w:rsidR="002A1BA8" w:rsidRPr="00EA2D5E" w:rsidRDefault="002A1BA8" w:rsidP="002A1BA8">
                            <w:pPr>
                              <w:pStyle w:val="Heading3"/>
                            </w:pPr>
                            <w:r>
                              <w:t>Teachnook</w:t>
                            </w:r>
                            <w:r w:rsidRPr="00EA2D5E">
                              <w:t xml:space="preserve"> | </w:t>
                            </w:r>
                            <w:r>
                              <w:t>Oct 2023 – Dec 2023</w:t>
                            </w:r>
                          </w:p>
                          <w:p w14:paraId="4EE29741" w14:textId="3EB1CC84" w:rsidR="002A1BA8" w:rsidRPr="005376B4" w:rsidRDefault="002A1BA8" w:rsidP="002A1BA8">
                            <w:r>
                              <w:t>Learnt about AIML and studied about</w:t>
                            </w:r>
                          </w:p>
                          <w:p w14:paraId="1EDA9370" w14:textId="28739D12" w:rsidR="002A1BA8" w:rsidRDefault="002A1BA8" w:rsidP="002A1BA8">
                            <w:pPr>
                              <w:pStyle w:val="ListBullet"/>
                            </w:pPr>
                            <w:r>
                              <w:t>Machine Learning and its implications</w:t>
                            </w:r>
                          </w:p>
                          <w:p w14:paraId="32343A61" w14:textId="7A2D5FA2" w:rsidR="002A1BA8" w:rsidRDefault="002A1BA8" w:rsidP="002A1BA8">
                            <w:pPr>
                              <w:pStyle w:val="ListBullet"/>
                            </w:pPr>
                            <w:r>
                              <w:t>Created projects based on ML and DL</w:t>
                            </w:r>
                          </w:p>
                          <w:p w14:paraId="760E9402" w14:textId="6C496F5A" w:rsidR="002A1BA8" w:rsidRPr="00EA2D5E" w:rsidRDefault="002A1BA8" w:rsidP="002A1BA8">
                            <w:pPr>
                              <w:pStyle w:val="Heading2"/>
                            </w:pPr>
                            <w:r>
                              <w:t>AI Developer Intern / Trainee</w:t>
                            </w:r>
                          </w:p>
                          <w:p w14:paraId="2850FAC0" w14:textId="3B05F8DC" w:rsidR="002A1BA8" w:rsidRPr="00EA2D5E" w:rsidRDefault="002A1BA8" w:rsidP="002A1BA8">
                            <w:pPr>
                              <w:pStyle w:val="Heading3"/>
                            </w:pPr>
                            <w:proofErr w:type="spellStart"/>
                            <w:r>
                              <w:t>Corizo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Edutech</w:t>
                            </w:r>
                            <w:proofErr w:type="spellEnd"/>
                            <w:r w:rsidRPr="00EA2D5E">
                              <w:t xml:space="preserve"> | </w:t>
                            </w:r>
                            <w:r>
                              <w:t>Jun 2023 – Aug 2023</w:t>
                            </w:r>
                          </w:p>
                          <w:p w14:paraId="45B0727D" w14:textId="06E6548C" w:rsidR="002A1BA8" w:rsidRPr="005376B4" w:rsidRDefault="002A1BA8" w:rsidP="002A1BA8">
                            <w:r>
                              <w:t>Learnt about AIML and learnt</w:t>
                            </w:r>
                          </w:p>
                          <w:p w14:paraId="1D24FDFA" w14:textId="5CAD7AE0" w:rsidR="002A1BA8" w:rsidRPr="005376B4" w:rsidRDefault="002A1BA8" w:rsidP="002A1BA8">
                            <w:pPr>
                              <w:pStyle w:val="ListBullet"/>
                            </w:pPr>
                            <w:r>
                              <w:t xml:space="preserve">AI Development using Python </w:t>
                            </w:r>
                          </w:p>
                          <w:p w14:paraId="2F302E1F" w14:textId="4D63A6A1" w:rsidR="002A1BA8" w:rsidRPr="005376B4" w:rsidRDefault="002A1BA8" w:rsidP="002A1BA8">
                            <w:pPr>
                              <w:pStyle w:val="ListBullet"/>
                            </w:pPr>
                            <w:r>
                              <w:t>Project created using CSV Datasets and Python for AI</w:t>
                            </w:r>
                          </w:p>
                          <w:p w14:paraId="4B68298B" w14:textId="77777777" w:rsidR="002A1BA8" w:rsidRPr="005376B4" w:rsidRDefault="002A1BA8" w:rsidP="002A1BA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</w:pPr>
                          </w:p>
                          <w:p w14:paraId="4ECDC312" w14:textId="77777777" w:rsidR="005376B4" w:rsidRPr="005376B4" w:rsidRDefault="005376B4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6A454" id="Text Box 8" o:spid="_x0000_s1027" type="#_x0000_t202" style="position:absolute;left:0;text-align:left;margin-left:184.45pt;margin-top:0;width:387.35pt;height:443.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" filled="f" stroked="f">
                <v:textbox>
                  <w:txbxContent>
                    <w:p w14:paraId="5CFC1241" w14:textId="77777777" w:rsidR="005376B4" w:rsidRPr="005376B4" w:rsidRDefault="005376B4" w:rsidP="005376B4">
                      <w:pPr>
                        <w:pStyle w:val="Heading1"/>
                      </w:pPr>
                      <w:r w:rsidRPr="005376B4">
                        <w:t>Work Experience</w:t>
                      </w:r>
                    </w:p>
                    <w:p w14:paraId="4D55208D" w14:textId="52B94F73" w:rsidR="005376B4" w:rsidRPr="00EA2D5E" w:rsidRDefault="00FA6AF4" w:rsidP="00EA2D5E">
                      <w:pPr>
                        <w:pStyle w:val="Heading2"/>
                      </w:pPr>
                      <w:r>
                        <w:t>Robotics and AI Developer Intern / Trainee</w:t>
                      </w:r>
                    </w:p>
                    <w:p w14:paraId="55CEB25D" w14:textId="1ACC1A27" w:rsidR="005376B4" w:rsidRPr="00EA2D5E" w:rsidRDefault="00FA6AF4" w:rsidP="00EA2D5E">
                      <w:pPr>
                        <w:pStyle w:val="Heading3"/>
                      </w:pPr>
                      <w:proofErr w:type="spellStart"/>
                      <w:r>
                        <w:t>MyEquation</w:t>
                      </w:r>
                      <w:proofErr w:type="spellEnd"/>
                      <w:r w:rsidR="005376B4" w:rsidRPr="00EA2D5E">
                        <w:t xml:space="preserve"> | </w:t>
                      </w:r>
                      <w:r>
                        <w:t>Apr 2025 – Jun 2025</w:t>
                      </w:r>
                    </w:p>
                    <w:p w14:paraId="759D7E43" w14:textId="39BE6A10" w:rsidR="005376B4" w:rsidRPr="005376B4" w:rsidRDefault="00FA6AF4" w:rsidP="005376B4">
                      <w:r>
                        <w:t xml:space="preserve">Learnt about Robotics and </w:t>
                      </w:r>
                    </w:p>
                    <w:p w14:paraId="3601C06F" w14:textId="00951ABC" w:rsidR="005376B4" w:rsidRPr="005376B4" w:rsidRDefault="00FA6AF4" w:rsidP="00EA2D5E">
                      <w:pPr>
                        <w:pStyle w:val="ListBullet"/>
                      </w:pPr>
                      <w:r>
                        <w:t>Internship trainee and Intern</w:t>
                      </w:r>
                    </w:p>
                    <w:p w14:paraId="7C4031F8" w14:textId="486E787C" w:rsidR="005376B4" w:rsidRDefault="00FA6AF4" w:rsidP="00EA2D5E">
                      <w:pPr>
                        <w:pStyle w:val="ListBullet"/>
                      </w:pPr>
                      <w:r>
                        <w:t>Learnt about Robotics, AIML, ROS - 2</w:t>
                      </w:r>
                      <w:r w:rsidR="005376B4" w:rsidRPr="005376B4">
                        <w:t>.</w:t>
                      </w:r>
                    </w:p>
                    <w:p w14:paraId="44B3DDFB" w14:textId="77777777" w:rsidR="002A1BA8" w:rsidRDefault="002A1BA8" w:rsidP="002A1BA8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</w:pPr>
                    </w:p>
                    <w:p w14:paraId="2987C1E0" w14:textId="59B44F87" w:rsidR="002A1BA8" w:rsidRPr="00EA2D5E" w:rsidRDefault="002A1BA8" w:rsidP="002A1BA8">
                      <w:pPr>
                        <w:pStyle w:val="Heading2"/>
                      </w:pPr>
                      <w:r>
                        <w:t>MERN Stack Developer Intern</w:t>
                      </w:r>
                    </w:p>
                    <w:p w14:paraId="58256C90" w14:textId="01920F6F" w:rsidR="002A1BA8" w:rsidRPr="00EA2D5E" w:rsidRDefault="002A1BA8" w:rsidP="002A1BA8">
                      <w:pPr>
                        <w:pStyle w:val="Heading3"/>
                      </w:pPr>
                      <w:r>
                        <w:t>Cantilever Labs</w:t>
                      </w:r>
                      <w:r w:rsidRPr="00EA2D5E">
                        <w:t xml:space="preserve"> | </w:t>
                      </w:r>
                      <w:r>
                        <w:t>May 2025 – Jun 2025</w:t>
                      </w:r>
                    </w:p>
                    <w:p w14:paraId="2EC2C760" w14:textId="6BDAE55D" w:rsidR="002A1BA8" w:rsidRPr="005376B4" w:rsidRDefault="002A1BA8" w:rsidP="002A1BA8">
                      <w:r>
                        <w:t>Learnt about MERN Stack, where: -</w:t>
                      </w:r>
                    </w:p>
                    <w:p w14:paraId="01677968" w14:textId="77623365" w:rsidR="002A1BA8" w:rsidRPr="005376B4" w:rsidRDefault="002A1BA8" w:rsidP="002A1BA8">
                      <w:pPr>
                        <w:pStyle w:val="ListBullet"/>
                      </w:pPr>
                      <w:r>
                        <w:t>Learnt front end development using React.js</w:t>
                      </w:r>
                    </w:p>
                    <w:p w14:paraId="79A941DA" w14:textId="0BC00110" w:rsidR="002A1BA8" w:rsidRDefault="002A1BA8" w:rsidP="002A1BA8">
                      <w:pPr>
                        <w:pStyle w:val="ListBullet"/>
                      </w:pPr>
                      <w:r>
                        <w:t>Learnt backend development using Node.js and Express.js</w:t>
                      </w:r>
                    </w:p>
                    <w:p w14:paraId="67829E25" w14:textId="7F433F76" w:rsidR="002A1BA8" w:rsidRDefault="002A1BA8" w:rsidP="002A1BA8">
                      <w:pPr>
                        <w:pStyle w:val="ListBullet"/>
                      </w:pPr>
                      <w:r>
                        <w:t>Learnt Database connectivity using MongoDB</w:t>
                      </w:r>
                    </w:p>
                    <w:p w14:paraId="165624AA" w14:textId="129E786E" w:rsidR="002A1BA8" w:rsidRPr="005376B4" w:rsidRDefault="002A1BA8" w:rsidP="002A1BA8">
                      <w:pPr>
                        <w:pStyle w:val="ListBullet"/>
                      </w:pPr>
                      <w:r>
                        <w:t>Learn live website deployment using Vercel and GitHub</w:t>
                      </w:r>
                    </w:p>
                    <w:p w14:paraId="43840386" w14:textId="77777777" w:rsidR="002A1BA8" w:rsidRDefault="002A1BA8" w:rsidP="002A1BA8">
                      <w:pPr>
                        <w:pStyle w:val="Heading2"/>
                      </w:pPr>
                    </w:p>
                    <w:p w14:paraId="647ED585" w14:textId="73F3C0F8" w:rsidR="002A1BA8" w:rsidRPr="00EA2D5E" w:rsidRDefault="002A1BA8" w:rsidP="002A1BA8">
                      <w:pPr>
                        <w:pStyle w:val="Heading2"/>
                      </w:pPr>
                      <w:r>
                        <w:t xml:space="preserve"> Advanced Machine Learning Intern / Trainee</w:t>
                      </w:r>
                    </w:p>
                    <w:p w14:paraId="70D24D0B" w14:textId="086245BB" w:rsidR="002A1BA8" w:rsidRPr="00EA2D5E" w:rsidRDefault="002A1BA8" w:rsidP="002A1BA8">
                      <w:pPr>
                        <w:pStyle w:val="Heading3"/>
                      </w:pPr>
                      <w:r>
                        <w:t>Teachnook</w:t>
                      </w:r>
                      <w:r w:rsidRPr="00EA2D5E">
                        <w:t xml:space="preserve"> | </w:t>
                      </w:r>
                      <w:r>
                        <w:t>Oct 2023 – Dec 2023</w:t>
                      </w:r>
                    </w:p>
                    <w:p w14:paraId="4EE29741" w14:textId="3EB1CC84" w:rsidR="002A1BA8" w:rsidRPr="005376B4" w:rsidRDefault="002A1BA8" w:rsidP="002A1BA8">
                      <w:r>
                        <w:t>Learnt about AIML and studied about</w:t>
                      </w:r>
                    </w:p>
                    <w:p w14:paraId="1EDA9370" w14:textId="28739D12" w:rsidR="002A1BA8" w:rsidRDefault="002A1BA8" w:rsidP="002A1BA8">
                      <w:pPr>
                        <w:pStyle w:val="ListBullet"/>
                      </w:pPr>
                      <w:r>
                        <w:t>Machine Learning and its implications</w:t>
                      </w:r>
                    </w:p>
                    <w:p w14:paraId="32343A61" w14:textId="7A2D5FA2" w:rsidR="002A1BA8" w:rsidRDefault="002A1BA8" w:rsidP="002A1BA8">
                      <w:pPr>
                        <w:pStyle w:val="ListBullet"/>
                      </w:pPr>
                      <w:r>
                        <w:t>Created projects based on ML and DL</w:t>
                      </w:r>
                    </w:p>
                    <w:p w14:paraId="760E9402" w14:textId="6C496F5A" w:rsidR="002A1BA8" w:rsidRPr="00EA2D5E" w:rsidRDefault="002A1BA8" w:rsidP="002A1BA8">
                      <w:pPr>
                        <w:pStyle w:val="Heading2"/>
                      </w:pPr>
                      <w:r>
                        <w:t>AI Developer Intern / Trainee</w:t>
                      </w:r>
                    </w:p>
                    <w:p w14:paraId="2850FAC0" w14:textId="3B05F8DC" w:rsidR="002A1BA8" w:rsidRPr="00EA2D5E" w:rsidRDefault="002A1BA8" w:rsidP="002A1BA8">
                      <w:pPr>
                        <w:pStyle w:val="Heading3"/>
                      </w:pPr>
                      <w:proofErr w:type="spellStart"/>
                      <w:r>
                        <w:t>Corizo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Edutech</w:t>
                      </w:r>
                      <w:proofErr w:type="spellEnd"/>
                      <w:r w:rsidRPr="00EA2D5E">
                        <w:t xml:space="preserve"> | </w:t>
                      </w:r>
                      <w:r>
                        <w:t>Jun 2023 – Aug 2023</w:t>
                      </w:r>
                    </w:p>
                    <w:p w14:paraId="45B0727D" w14:textId="06E6548C" w:rsidR="002A1BA8" w:rsidRPr="005376B4" w:rsidRDefault="002A1BA8" w:rsidP="002A1BA8">
                      <w:r>
                        <w:t>Learnt about AIML and learnt</w:t>
                      </w:r>
                    </w:p>
                    <w:p w14:paraId="1D24FDFA" w14:textId="5CAD7AE0" w:rsidR="002A1BA8" w:rsidRPr="005376B4" w:rsidRDefault="002A1BA8" w:rsidP="002A1BA8">
                      <w:pPr>
                        <w:pStyle w:val="ListBullet"/>
                      </w:pPr>
                      <w:r>
                        <w:t xml:space="preserve">AI Development using Python </w:t>
                      </w:r>
                    </w:p>
                    <w:p w14:paraId="2F302E1F" w14:textId="4D63A6A1" w:rsidR="002A1BA8" w:rsidRPr="005376B4" w:rsidRDefault="002A1BA8" w:rsidP="002A1BA8">
                      <w:pPr>
                        <w:pStyle w:val="ListBullet"/>
                      </w:pPr>
                      <w:r>
                        <w:t>Project created using CSV Datasets and Python for AI</w:t>
                      </w:r>
                    </w:p>
                    <w:p w14:paraId="4B68298B" w14:textId="77777777" w:rsidR="002A1BA8" w:rsidRPr="005376B4" w:rsidRDefault="002A1BA8" w:rsidP="002A1BA8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</w:pPr>
                    </w:p>
                    <w:p w14:paraId="4ECDC312" w14:textId="77777777" w:rsidR="005376B4" w:rsidRPr="005376B4" w:rsidRDefault="005376B4" w:rsidP="005376B4"/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Pr="001B0A75">
        <w:rPr>
          <w:rFonts w:ascii="Times New Roman" w:hAnsi="Times New Roman" w:cs="Times New Roman"/>
          <w:vertAlign w:val="subscript"/>
        </w:rPr>
        <mc:AlternateContent>
          <mc:Choice Requires="wps">
            <w:drawing>
              <wp:anchor distT="45720" distB="45720" distL="114300" distR="114300" simplePos="0" relativeHeight="251702272" behindDoc="0" locked="1" layoutInCell="1" allowOverlap="1" wp14:anchorId="59BAB6D8" wp14:editId="6B05515C">
                <wp:simplePos x="0" y="0"/>
                <wp:positionH relativeFrom="page">
                  <wp:posOffset>274320</wp:posOffset>
                </wp:positionH>
                <wp:positionV relativeFrom="page">
                  <wp:posOffset>2212975</wp:posOffset>
                </wp:positionV>
                <wp:extent cx="1645920" cy="1975104"/>
                <wp:effectExtent l="0" t="0" r="0" b="635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9751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35F5D" w14:textId="77777777" w:rsidR="005376B4" w:rsidRPr="005376B4" w:rsidRDefault="005376B4" w:rsidP="005376B4">
                            <w:pPr>
                              <w:pStyle w:val="Heading1White"/>
                            </w:pPr>
                            <w:r w:rsidRPr="005376B4">
                              <w:t>EDUCATION</w:t>
                            </w:r>
                          </w:p>
                          <w:p w14:paraId="2A4AB94D" w14:textId="474B8A12" w:rsidR="0007616D" w:rsidRDefault="0007616D" w:rsidP="00EA2D5E">
                            <w:pPr>
                              <w:pStyle w:val="Normalwhite"/>
                            </w:pPr>
                            <w:r>
                              <w:t xml:space="preserve">Bachelor’s </w:t>
                            </w:r>
                            <w:r w:rsidR="00031072">
                              <w:t>Degree: -</w:t>
                            </w:r>
                          </w:p>
                          <w:p w14:paraId="367B1085" w14:textId="030D24D5" w:rsidR="005376B4" w:rsidRPr="005376B4" w:rsidRDefault="0007616D" w:rsidP="0007616D">
                            <w:pPr>
                              <w:pStyle w:val="Normalwhite"/>
                              <w:jc w:val="left"/>
                            </w:pPr>
                            <w:r>
                              <w:t>Geethanjali College of Engineering and Technology</w:t>
                            </w:r>
                          </w:p>
                          <w:p w14:paraId="2A357BFC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78FAA823" w14:textId="015BCF38" w:rsidR="005376B4" w:rsidRDefault="00031072" w:rsidP="00EA2D5E">
                            <w:pPr>
                              <w:pStyle w:val="Normalwhite"/>
                            </w:pPr>
                            <w:r>
                              <w:t>12</w:t>
                            </w:r>
                            <w:r w:rsidRPr="00031072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 xml:space="preserve"> Grade: -</w:t>
                            </w:r>
                          </w:p>
                          <w:p w14:paraId="5A0ECFA8" w14:textId="69CE782E" w:rsidR="00031072" w:rsidRPr="005376B4" w:rsidRDefault="00031072" w:rsidP="00EA2D5E">
                            <w:pPr>
                              <w:pStyle w:val="Normalwhite"/>
                            </w:pPr>
                            <w:r>
                              <w:t>Nano Junior College</w:t>
                            </w:r>
                          </w:p>
                          <w:p w14:paraId="43114C9D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09B4ED4B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AB6D8" id="Text Box 29" o:spid="_x0000_s1028" type="#_x0000_t202" style="position:absolute;left:0;text-align:left;margin-left:21.6pt;margin-top:174.25pt;width:129.6pt;height:155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" filled="f" stroked="f">
                <v:textbox>
                  <w:txbxContent>
                    <w:p w14:paraId="02E35F5D" w14:textId="77777777" w:rsidR="005376B4" w:rsidRPr="005376B4" w:rsidRDefault="005376B4" w:rsidP="005376B4">
                      <w:pPr>
                        <w:pStyle w:val="Heading1White"/>
                      </w:pPr>
                      <w:r w:rsidRPr="005376B4">
                        <w:t>EDUCATION</w:t>
                      </w:r>
                    </w:p>
                    <w:p w14:paraId="2A4AB94D" w14:textId="474B8A12" w:rsidR="0007616D" w:rsidRDefault="0007616D" w:rsidP="00EA2D5E">
                      <w:pPr>
                        <w:pStyle w:val="Normalwhite"/>
                      </w:pPr>
                      <w:r>
                        <w:t xml:space="preserve">Bachelor’s </w:t>
                      </w:r>
                      <w:r w:rsidR="00031072">
                        <w:t>Degree: -</w:t>
                      </w:r>
                    </w:p>
                    <w:p w14:paraId="367B1085" w14:textId="030D24D5" w:rsidR="005376B4" w:rsidRPr="005376B4" w:rsidRDefault="0007616D" w:rsidP="0007616D">
                      <w:pPr>
                        <w:pStyle w:val="Normalwhite"/>
                        <w:jc w:val="left"/>
                      </w:pPr>
                      <w:r>
                        <w:t>Geethanjali College of Engineering and Technology</w:t>
                      </w:r>
                    </w:p>
                    <w:p w14:paraId="2A357BFC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78FAA823" w14:textId="015BCF38" w:rsidR="005376B4" w:rsidRDefault="00031072" w:rsidP="00EA2D5E">
                      <w:pPr>
                        <w:pStyle w:val="Normalwhite"/>
                      </w:pPr>
                      <w:r>
                        <w:t>12</w:t>
                      </w:r>
                      <w:r w:rsidRPr="00031072">
                        <w:rPr>
                          <w:vertAlign w:val="superscript"/>
                        </w:rPr>
                        <w:t>th</w:t>
                      </w:r>
                      <w:r>
                        <w:t xml:space="preserve"> Grade: -</w:t>
                      </w:r>
                    </w:p>
                    <w:p w14:paraId="5A0ECFA8" w14:textId="69CE782E" w:rsidR="00031072" w:rsidRPr="005376B4" w:rsidRDefault="00031072" w:rsidP="00EA2D5E">
                      <w:pPr>
                        <w:pStyle w:val="Normalwhite"/>
                      </w:pPr>
                      <w:r>
                        <w:t>Nano Junior College</w:t>
                      </w:r>
                    </w:p>
                    <w:p w14:paraId="43114C9D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09B4ED4B" w14:textId="77777777" w:rsidR="005376B4" w:rsidRPr="005376B4" w:rsidRDefault="005376B4" w:rsidP="00EA2D5E">
                      <w:pPr>
                        <w:pStyle w:val="Normalwhite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1B0A75">
        <w:rPr>
          <w:rFonts w:ascii="Times New Roman" w:hAnsi="Times New Roman" w:cs="Times New Roman"/>
          <w:vertAlign w:val="subscript"/>
        </w:rPr>
        <mc:AlternateContent>
          <mc:Choice Requires="wps">
            <w:drawing>
              <wp:anchor distT="45720" distB="45720" distL="114300" distR="114300" simplePos="0" relativeHeight="251703296" behindDoc="0" locked="1" layoutInCell="1" allowOverlap="1" wp14:anchorId="460F2EE8" wp14:editId="3066C288">
                <wp:simplePos x="0" y="0"/>
                <wp:positionH relativeFrom="page">
                  <wp:posOffset>205740</wp:posOffset>
                </wp:positionH>
                <wp:positionV relativeFrom="page">
                  <wp:posOffset>5852160</wp:posOffset>
                </wp:positionV>
                <wp:extent cx="1645920" cy="224028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2240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16B52" w14:textId="370F4AA8" w:rsidR="005376B4" w:rsidRPr="007B250D" w:rsidRDefault="005376B4" w:rsidP="004E05AF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2F2F2" w:themeColor="background1" w:themeShade="F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F2EE8" id="Text Box 31" o:spid="_x0000_s1029" type="#_x0000_t202" style="position:absolute;left:0;text-align:left;margin-left:16.2pt;margin-top:460.8pt;width:129.6pt;height:176.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" filled="f" stroked="f">
                <v:textbox>
                  <w:txbxContent>
                    <w:p w14:paraId="1FC16B52" w14:textId="370F4AA8" w:rsidR="005376B4" w:rsidRPr="007B250D" w:rsidRDefault="005376B4" w:rsidP="004E05AF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2F2F2" w:themeColor="background1" w:themeShade="F2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1B0A75">
        <w:rPr>
          <w:rFonts w:ascii="Times New Roman" w:hAnsi="Times New Roman" w:cs="Times New Roman"/>
          <w:vertAlign w:val="subscript"/>
        </w:rPr>
        <mc:AlternateContent>
          <mc:Choice Requires="wps">
            <w:drawing>
              <wp:anchor distT="45720" distB="45720" distL="114300" distR="114300" simplePos="0" relativeHeight="251704320" behindDoc="0" locked="1" layoutInCell="1" allowOverlap="1" wp14:anchorId="1625F5C3" wp14:editId="7AA4A5DC">
                <wp:simplePos x="0" y="0"/>
                <wp:positionH relativeFrom="page">
                  <wp:posOffset>181610</wp:posOffset>
                </wp:positionH>
                <wp:positionV relativeFrom="margin">
                  <wp:posOffset>4556760</wp:posOffset>
                </wp:positionV>
                <wp:extent cx="1691640" cy="2497455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2497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4C3A2" w14:textId="40F33649" w:rsidR="001D0B22" w:rsidRPr="005376B4" w:rsidRDefault="004E05AF" w:rsidP="001D0B22">
                            <w:pPr>
                              <w:pStyle w:val="Heading1White"/>
                              <w:jc w:val="left"/>
                            </w:pPr>
                            <w:r>
                              <w:t>Technical Skills</w:t>
                            </w:r>
                          </w:p>
                          <w:p w14:paraId="03D3BBB1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23760AEE" w14:textId="205C3BE2" w:rsidR="001D0B22" w:rsidRDefault="004E05AF" w:rsidP="004E05AF">
                            <w:pPr>
                              <w:pStyle w:val="Normalwhite"/>
                              <w:numPr>
                                <w:ilvl w:val="0"/>
                                <w:numId w:val="10"/>
                              </w:numPr>
                              <w:jc w:val="left"/>
                            </w:pPr>
                            <w:r>
                              <w:t>C, Python, Java, ALP</w:t>
                            </w:r>
                          </w:p>
                          <w:p w14:paraId="69C95CB8" w14:textId="15518967" w:rsidR="004E05AF" w:rsidRDefault="004E05AF" w:rsidP="004E05AF">
                            <w:pPr>
                              <w:pStyle w:val="Normalwhite"/>
                              <w:numPr>
                                <w:ilvl w:val="0"/>
                                <w:numId w:val="10"/>
                              </w:numPr>
                              <w:jc w:val="left"/>
                            </w:pPr>
                            <w:r>
                              <w:t>MERN Stack Development</w:t>
                            </w:r>
                          </w:p>
                          <w:p w14:paraId="49FE7272" w14:textId="52F685C7" w:rsidR="004E05AF" w:rsidRDefault="004E05AF" w:rsidP="004E05AF">
                            <w:pPr>
                              <w:pStyle w:val="Normalwhite"/>
                              <w:numPr>
                                <w:ilvl w:val="0"/>
                                <w:numId w:val="10"/>
                              </w:numPr>
                              <w:jc w:val="left"/>
                            </w:pPr>
                            <w:r>
                              <w:t>ROS – 2, IoT</w:t>
                            </w:r>
                          </w:p>
                          <w:p w14:paraId="2ED3E7C6" w14:textId="64B0AF67" w:rsidR="004E05AF" w:rsidRDefault="004E05AF" w:rsidP="004E05AF">
                            <w:pPr>
                              <w:pStyle w:val="Normalwhite"/>
                              <w:numPr>
                                <w:ilvl w:val="0"/>
                                <w:numId w:val="10"/>
                              </w:numPr>
                              <w:jc w:val="left"/>
                            </w:pPr>
                            <w:r>
                              <w:t>Industrial Design</w:t>
                            </w:r>
                          </w:p>
                          <w:p w14:paraId="3A2DA9FC" w14:textId="6BA61673" w:rsidR="004E05AF" w:rsidRDefault="004E05AF" w:rsidP="004E05AF">
                            <w:pPr>
                              <w:pStyle w:val="Normalwhite"/>
                              <w:numPr>
                                <w:ilvl w:val="0"/>
                                <w:numId w:val="10"/>
                              </w:numPr>
                              <w:jc w:val="left"/>
                            </w:pPr>
                            <w:r>
                              <w:t>HTML, CSS, JS</w:t>
                            </w:r>
                          </w:p>
                          <w:p w14:paraId="7CB54509" w14:textId="0CD17102" w:rsidR="004E05AF" w:rsidRDefault="004E05AF" w:rsidP="004E05AF">
                            <w:pPr>
                              <w:pStyle w:val="Normalwhite"/>
                              <w:numPr>
                                <w:ilvl w:val="0"/>
                                <w:numId w:val="10"/>
                              </w:numPr>
                              <w:jc w:val="left"/>
                            </w:pPr>
                            <w:r>
                              <w:t>MySQL, MongoDB</w:t>
                            </w:r>
                          </w:p>
                          <w:p w14:paraId="09621A91" w14:textId="77777777" w:rsidR="0071570D" w:rsidRDefault="0071570D" w:rsidP="0071570D">
                            <w:pPr>
                              <w:pStyle w:val="Normalwhite"/>
                              <w:jc w:val="left"/>
                            </w:pPr>
                          </w:p>
                          <w:p w14:paraId="42973B8F" w14:textId="77777777" w:rsidR="0071570D" w:rsidRPr="005376B4" w:rsidRDefault="0071570D" w:rsidP="0071570D">
                            <w:pPr>
                              <w:pStyle w:val="Normalwhite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5F5C3" id="Text Box 12" o:spid="_x0000_s1030" type="#_x0000_t202" style="position:absolute;left:0;text-align:left;margin-left:14.3pt;margin-top:358.8pt;width:133.2pt;height:196.6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" filled="f" stroked="f">
                <v:textbox>
                  <w:txbxContent>
                    <w:p w14:paraId="6874C3A2" w14:textId="40F33649" w:rsidR="001D0B22" w:rsidRPr="005376B4" w:rsidRDefault="004E05AF" w:rsidP="001D0B22">
                      <w:pPr>
                        <w:pStyle w:val="Heading1White"/>
                        <w:jc w:val="left"/>
                      </w:pPr>
                      <w:r>
                        <w:t>Technical Skills</w:t>
                      </w:r>
                    </w:p>
                    <w:p w14:paraId="03D3BBB1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23760AEE" w14:textId="205C3BE2" w:rsidR="001D0B22" w:rsidRDefault="004E05AF" w:rsidP="004E05AF">
                      <w:pPr>
                        <w:pStyle w:val="Normalwhite"/>
                        <w:numPr>
                          <w:ilvl w:val="0"/>
                          <w:numId w:val="10"/>
                        </w:numPr>
                        <w:jc w:val="left"/>
                      </w:pPr>
                      <w:r>
                        <w:t>C, Python, Java, ALP</w:t>
                      </w:r>
                    </w:p>
                    <w:p w14:paraId="69C95CB8" w14:textId="15518967" w:rsidR="004E05AF" w:rsidRDefault="004E05AF" w:rsidP="004E05AF">
                      <w:pPr>
                        <w:pStyle w:val="Normalwhite"/>
                        <w:numPr>
                          <w:ilvl w:val="0"/>
                          <w:numId w:val="10"/>
                        </w:numPr>
                        <w:jc w:val="left"/>
                      </w:pPr>
                      <w:r>
                        <w:t>MERN Stack Development</w:t>
                      </w:r>
                    </w:p>
                    <w:p w14:paraId="49FE7272" w14:textId="52F685C7" w:rsidR="004E05AF" w:rsidRDefault="004E05AF" w:rsidP="004E05AF">
                      <w:pPr>
                        <w:pStyle w:val="Normalwhite"/>
                        <w:numPr>
                          <w:ilvl w:val="0"/>
                          <w:numId w:val="10"/>
                        </w:numPr>
                        <w:jc w:val="left"/>
                      </w:pPr>
                      <w:r>
                        <w:t>ROS – 2, IoT</w:t>
                      </w:r>
                    </w:p>
                    <w:p w14:paraId="2ED3E7C6" w14:textId="64B0AF67" w:rsidR="004E05AF" w:rsidRDefault="004E05AF" w:rsidP="004E05AF">
                      <w:pPr>
                        <w:pStyle w:val="Normalwhite"/>
                        <w:numPr>
                          <w:ilvl w:val="0"/>
                          <w:numId w:val="10"/>
                        </w:numPr>
                        <w:jc w:val="left"/>
                      </w:pPr>
                      <w:r>
                        <w:t>Industrial Design</w:t>
                      </w:r>
                    </w:p>
                    <w:p w14:paraId="3A2DA9FC" w14:textId="6BA61673" w:rsidR="004E05AF" w:rsidRDefault="004E05AF" w:rsidP="004E05AF">
                      <w:pPr>
                        <w:pStyle w:val="Normalwhite"/>
                        <w:numPr>
                          <w:ilvl w:val="0"/>
                          <w:numId w:val="10"/>
                        </w:numPr>
                        <w:jc w:val="left"/>
                      </w:pPr>
                      <w:r>
                        <w:t>HTML, CSS, JS</w:t>
                      </w:r>
                    </w:p>
                    <w:p w14:paraId="7CB54509" w14:textId="0CD17102" w:rsidR="004E05AF" w:rsidRDefault="004E05AF" w:rsidP="004E05AF">
                      <w:pPr>
                        <w:pStyle w:val="Normalwhite"/>
                        <w:numPr>
                          <w:ilvl w:val="0"/>
                          <w:numId w:val="10"/>
                        </w:numPr>
                        <w:jc w:val="left"/>
                      </w:pPr>
                      <w:r>
                        <w:t>MySQL, MongoDB</w:t>
                      </w:r>
                    </w:p>
                    <w:p w14:paraId="09621A91" w14:textId="77777777" w:rsidR="0071570D" w:rsidRDefault="0071570D" w:rsidP="0071570D">
                      <w:pPr>
                        <w:pStyle w:val="Normalwhite"/>
                        <w:jc w:val="left"/>
                      </w:pPr>
                    </w:p>
                    <w:p w14:paraId="42973B8F" w14:textId="77777777" w:rsidR="0071570D" w:rsidRPr="005376B4" w:rsidRDefault="0071570D" w:rsidP="0071570D">
                      <w:pPr>
                        <w:pStyle w:val="Normalwhite"/>
                        <w:jc w:val="left"/>
                      </w:pP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Pr="001B0A75">
        <w:rPr>
          <w:rFonts w:ascii="Times New Roman" w:hAnsi="Times New Roman" w:cs="Times New Roman"/>
          <w:lang w:val="en-GB"/>
        </w:rPr>
        <mc:AlternateContent>
          <mc:Choice Requires="wps">
            <w:drawing>
              <wp:anchor distT="45720" distB="45720" distL="114300" distR="114300" simplePos="0" relativeHeight="251696128" behindDoc="0" locked="1" layoutInCell="1" allowOverlap="1" wp14:anchorId="6B03A050" wp14:editId="7EEA4471">
                <wp:simplePos x="0" y="0"/>
                <wp:positionH relativeFrom="page">
                  <wp:posOffset>2124710</wp:posOffset>
                </wp:positionH>
                <wp:positionV relativeFrom="page">
                  <wp:posOffset>1600200</wp:posOffset>
                </wp:positionV>
                <wp:extent cx="1676400" cy="643255"/>
                <wp:effectExtent l="0" t="0" r="0" b="4445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643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50E95" w14:textId="77777777" w:rsidR="00F21B0A" w:rsidRDefault="00F21B0A" w:rsidP="005376B4">
                            <w:pPr>
                              <w:pStyle w:val="Contactinfo"/>
                            </w:pPr>
                          </w:p>
                          <w:p w14:paraId="74DDEAB6" w14:textId="32CD911F" w:rsidR="005376B4" w:rsidRPr="00623B01" w:rsidRDefault="00FA6AF4" w:rsidP="005376B4">
                            <w:pPr>
                              <w:pStyle w:val="Contactinfo"/>
                            </w:pPr>
                            <w:r>
                              <w:t>+91 9989446922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3A050" id="Text Box 15" o:spid="_x0000_s1031" type="#_x0000_t202" style="position:absolute;left:0;text-align:left;margin-left:167.3pt;margin-top:126pt;width:132pt;height:50.6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" filled="f" stroked="f">
                <v:textbox>
                  <w:txbxContent>
                    <w:p w14:paraId="13450E95" w14:textId="77777777" w:rsidR="00F21B0A" w:rsidRDefault="00F21B0A" w:rsidP="005376B4">
                      <w:pPr>
                        <w:pStyle w:val="Contactinfo"/>
                      </w:pPr>
                    </w:p>
                    <w:p w14:paraId="74DDEAB6" w14:textId="32CD911F" w:rsidR="005376B4" w:rsidRPr="00623B01" w:rsidRDefault="00FA6AF4" w:rsidP="005376B4">
                      <w:pPr>
                        <w:pStyle w:val="Contactinfo"/>
                      </w:pPr>
                      <w:r>
                        <w:t>+91 9989446922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1B0A75">
        <w:rPr>
          <w:rFonts w:ascii="Times New Roman" w:hAnsi="Times New Roman" w:cs="Times New Roman"/>
          <w:lang w:val="en-GB"/>
        </w:rPr>
        <mc:AlternateContent>
          <mc:Choice Requires="wps">
            <w:drawing>
              <wp:anchor distT="45720" distB="45720" distL="114300" distR="114300" simplePos="0" relativeHeight="251697152" behindDoc="0" locked="1" layoutInCell="1" allowOverlap="1" wp14:anchorId="3B780E09" wp14:editId="51024117">
                <wp:simplePos x="0" y="0"/>
                <wp:positionH relativeFrom="page">
                  <wp:posOffset>3538855</wp:posOffset>
                </wp:positionH>
                <wp:positionV relativeFrom="page">
                  <wp:posOffset>1600200</wp:posOffset>
                </wp:positionV>
                <wp:extent cx="2861310" cy="592455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310" cy="592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A665E" w14:textId="77777777" w:rsidR="00F21B0A" w:rsidRDefault="00F21B0A" w:rsidP="005376B4">
                            <w:pPr>
                              <w:pStyle w:val="Contactinfo"/>
                            </w:pPr>
                          </w:p>
                          <w:p w14:paraId="209069F3" w14:textId="5B4D2612" w:rsidR="005376B4" w:rsidRPr="00623B01" w:rsidRDefault="00FA6AF4" w:rsidP="005376B4">
                            <w:pPr>
                              <w:pStyle w:val="Contactinfo"/>
                            </w:pPr>
                            <w:r>
                              <w:t>ghk7125@gmail.com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80E09" id="Text Box 5" o:spid="_x0000_s1032" type="#_x0000_t202" style="position:absolute;left:0;text-align:left;margin-left:278.65pt;margin-top:126pt;width:225.3pt;height:46.6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" filled="f" stroked="f">
                <v:textbox>
                  <w:txbxContent>
                    <w:p w14:paraId="39BA665E" w14:textId="77777777" w:rsidR="00F21B0A" w:rsidRDefault="00F21B0A" w:rsidP="005376B4">
                      <w:pPr>
                        <w:pStyle w:val="Contactinfo"/>
                      </w:pPr>
                    </w:p>
                    <w:p w14:paraId="209069F3" w14:textId="5B4D2612" w:rsidR="005376B4" w:rsidRPr="00623B01" w:rsidRDefault="00FA6AF4" w:rsidP="005376B4">
                      <w:pPr>
                        <w:pStyle w:val="Contactinfo"/>
                      </w:pPr>
                      <w:r>
                        <w:t>ghk7125@gmail.com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1B0A75">
        <w:rPr>
          <w:rFonts w:ascii="Times New Roman" w:hAnsi="Times New Roman" w:cs="Times New Roman"/>
          <w:lang w:val="en-GB"/>
        </w:rPr>
        <mc:AlternateContent>
          <mc:Choice Requires="wps">
            <w:drawing>
              <wp:anchor distT="45720" distB="45720" distL="114300" distR="114300" simplePos="0" relativeHeight="251698176" behindDoc="0" locked="1" layoutInCell="1" allowOverlap="1" wp14:anchorId="523913C3" wp14:editId="4BB1DC1C">
                <wp:simplePos x="0" y="0"/>
                <wp:positionH relativeFrom="page">
                  <wp:align>right</wp:align>
                </wp:positionH>
                <wp:positionV relativeFrom="page">
                  <wp:posOffset>1600200</wp:posOffset>
                </wp:positionV>
                <wp:extent cx="1515110" cy="617855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5110" cy="617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04E89" w14:textId="77777777" w:rsidR="00F21B0A" w:rsidRDefault="00F21B0A" w:rsidP="005376B4">
                            <w:pPr>
                              <w:pStyle w:val="Contactinfo"/>
                            </w:pPr>
                          </w:p>
                          <w:p w14:paraId="4FC03A8C" w14:textId="3EF5F838" w:rsidR="005376B4" w:rsidRPr="00623B01" w:rsidRDefault="00FA6AF4" w:rsidP="005376B4">
                            <w:pPr>
                              <w:pStyle w:val="Contactinfo"/>
                            </w:pPr>
                            <w:r>
                              <w:t>Hyderabad, TG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913C3" id="Text Box 6" o:spid="_x0000_s1033" type="#_x0000_t202" style="position:absolute;left:0;text-align:left;margin-left:68.1pt;margin-top:126pt;width:119.3pt;height:48.65pt;z-index:25169817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" filled="f" stroked="f">
                <v:textbox>
                  <w:txbxContent>
                    <w:p w14:paraId="7D404E89" w14:textId="77777777" w:rsidR="00F21B0A" w:rsidRDefault="00F21B0A" w:rsidP="005376B4">
                      <w:pPr>
                        <w:pStyle w:val="Contactinfo"/>
                      </w:pPr>
                    </w:p>
                    <w:p w14:paraId="4FC03A8C" w14:textId="3EF5F838" w:rsidR="005376B4" w:rsidRPr="00623B01" w:rsidRDefault="00FA6AF4" w:rsidP="005376B4">
                      <w:pPr>
                        <w:pStyle w:val="Contactinfo"/>
                      </w:pPr>
                      <w:r>
                        <w:t>Hyderabad, TG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116B2" w:rsidRPr="001B0A75">
        <w:rPr>
          <w:rFonts w:ascii="Times New Roman" w:hAnsi="Times New Roman" w:cs="Times New Roman"/>
        </w:rPr>
        <mc:AlternateContent>
          <mc:Choice Requires="wpg">
            <w:drawing>
              <wp:anchor distT="0" distB="0" distL="114300" distR="114300" simplePos="0" relativeHeight="251689984" behindDoc="1" locked="1" layoutInCell="1" allowOverlap="1" wp14:anchorId="19B29A33" wp14:editId="53F37595">
                <wp:simplePos x="0" y="0"/>
                <wp:positionH relativeFrom="page">
                  <wp:align>left</wp:align>
                </wp:positionH>
                <wp:positionV relativeFrom="paragraph">
                  <wp:posOffset>-266700</wp:posOffset>
                </wp:positionV>
                <wp:extent cx="7772400" cy="10058400"/>
                <wp:effectExtent l="0" t="0" r="19050" b="19050"/>
                <wp:wrapNone/>
                <wp:docPr id="68379184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3581" cy="10058400"/>
                        </a:xfr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g:grpSpPr>
                      <wps:wsp>
                        <wps:cNvPr id="873599800" name="Rectangle 873599800"/>
                        <wps:cNvSpPr/>
                        <wps:spPr>
                          <a:xfrm>
                            <a:off x="0" y="0"/>
                            <a:ext cx="2113005" cy="100584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135376" name="Rectangle 1636135376"/>
                        <wps:cNvSpPr/>
                        <wps:spPr>
                          <a:xfrm>
                            <a:off x="7620" y="1546860"/>
                            <a:ext cx="7765961" cy="46291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E21379" id="Group 8" o:spid="_x0000_s1026" alt="&quot;&quot;" style="position:absolute;margin-left:0;margin-top:-21pt;width:612pt;height:11in;z-index:-251626496;mso-position-horizontal:left;mso-position-horizontal-relative:page;mso-width-relative:margin;mso-height-relative:margin" coordsize="7773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">
                <v:rect id="Rectangle 873599800" o:spid="_x0000_s1027" style="position:absolute;width:21130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" filled="f" strokecolor="#4e95d9 [1631]" strokeweight="1pt"/>
                <v:rect id="Rectangle 1636135376" o:spid="_x0000_s1028" style="position:absolute;left:76;top:15468;width:77659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" filled="f" strokecolor="#4e95d9 [1631]" strokeweight="1pt"/>
                <w10:wrap anchorx="page"/>
                <w10:anchorlock/>
              </v:group>
            </w:pict>
          </mc:Fallback>
        </mc:AlternateContent>
      </w:r>
    </w:p>
    <w:p w14:paraId="50263EA6" w14:textId="43F4EBAF" w:rsidR="004116B2" w:rsidRPr="001B0A75" w:rsidRDefault="00895DA6" w:rsidP="0013772B">
      <w:pPr>
        <w:pStyle w:val="Title"/>
        <w:jc w:val="both"/>
        <w:rPr>
          <w:rFonts w:ascii="Times New Roman" w:hAnsi="Times New Roman" w:cs="Times New Roman"/>
          <w:sz w:val="48"/>
          <w:szCs w:val="48"/>
        </w:rPr>
      </w:pPr>
      <w:r w:rsidRPr="001B0A75">
        <w:rPr>
          <w:rFonts w:ascii="Times New Roman" w:hAnsi="Times New Roman" w:cs="Times New Roman"/>
          <w:sz w:val="48"/>
          <w:szCs w:val="48"/>
        </w:rPr>
        <w:t>MARELLA GAGAN HARI KIRAN</w:t>
      </w:r>
    </w:p>
    <w:p w14:paraId="663E3487" w14:textId="38A67AAA" w:rsidR="004116B2" w:rsidRPr="001B0A75" w:rsidRDefault="004116B2" w:rsidP="00815945">
      <w:pPr>
        <w:pStyle w:val="Subtitle"/>
        <w:rPr>
          <w:rFonts w:ascii="Times New Roman" w:hAnsi="Times New Roman" w:cs="Times New Roman"/>
        </w:rPr>
      </w:pPr>
    </w:p>
    <w:p w14:paraId="7B721128" w14:textId="17A6967C" w:rsidR="008D77C4" w:rsidRPr="001B0A75" w:rsidRDefault="00B61562" w:rsidP="004116B2">
      <w:pPr>
        <w:rPr>
          <w:rFonts w:ascii="Times New Roman" w:hAnsi="Times New Roman" w:cs="Times New Roman"/>
        </w:rPr>
      </w:pPr>
      <w:r w:rsidRPr="00B615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35D93EB" wp14:editId="3804CB5D">
                <wp:simplePos x="0" y="0"/>
                <wp:positionH relativeFrom="page">
                  <wp:align>left</wp:align>
                </wp:positionH>
                <wp:positionV relativeFrom="paragraph">
                  <wp:posOffset>5680075</wp:posOffset>
                </wp:positionV>
                <wp:extent cx="2095500" cy="2501265"/>
                <wp:effectExtent l="0" t="0" r="19050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501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947DA" w14:textId="737DB250" w:rsidR="00CA4505" w:rsidRDefault="00CA450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LINKS</w:t>
                            </w:r>
                          </w:p>
                          <w:p w14:paraId="6F16216B" w14:textId="77777777" w:rsidR="00CA4505" w:rsidRDefault="00CA450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F9B10A6" w14:textId="0E38F93E" w:rsidR="00CA4505" w:rsidRPr="00DB5E80" w:rsidRDefault="003505D1" w:rsidP="003505D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DB5E80">
                              <w:t xml:space="preserve">LinkedIn: </w:t>
                            </w:r>
                            <w:r w:rsidR="00DB5E80" w:rsidRPr="00DB5E80">
                              <w:t>https://www.linkedin.com/in/gagan-hari-kiran-462856287</w:t>
                            </w:r>
                          </w:p>
                          <w:p w14:paraId="2C8658B5" w14:textId="77777777" w:rsidR="003505D1" w:rsidRPr="00DB5E80" w:rsidRDefault="003505D1" w:rsidP="003505D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E68901C" w14:textId="3D7FF0EA" w:rsidR="003505D1" w:rsidRPr="00DB5E80" w:rsidRDefault="003505D1" w:rsidP="003505D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DB5E80">
                              <w:t>GitHub:</w:t>
                            </w:r>
                            <w:r w:rsidR="00DB5E80" w:rsidRPr="00DB5E80">
                              <w:t xml:space="preserve"> https://www.github.com/Gaganharikiranmarella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D93EB" id="Text Box 2" o:spid="_x0000_s1034" type="#_x0000_t202" style="position:absolute;left:0;text-align:left;margin-left:0;margin-top:447.25pt;width:165pt;height:196.95pt;z-index:251708416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">
                <v:textbox>
                  <w:txbxContent>
                    <w:p w14:paraId="494947DA" w14:textId="737DB250" w:rsidR="00CA4505" w:rsidRDefault="00CA450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LINKS</w:t>
                      </w:r>
                    </w:p>
                    <w:p w14:paraId="6F16216B" w14:textId="77777777" w:rsidR="00CA4505" w:rsidRDefault="00CA4505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F9B10A6" w14:textId="0E38F93E" w:rsidR="00CA4505" w:rsidRPr="00DB5E80" w:rsidRDefault="003505D1" w:rsidP="003505D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sz w:val="24"/>
                          <w:szCs w:val="24"/>
                        </w:rPr>
                      </w:pPr>
                      <w:r w:rsidRPr="00DB5E80">
                        <w:t xml:space="preserve">LinkedIn: </w:t>
                      </w:r>
                      <w:r w:rsidR="00DB5E80" w:rsidRPr="00DB5E80">
                        <w:t>https://www.linkedin.com/in/gagan-hari-kiran-462856287</w:t>
                      </w:r>
                    </w:p>
                    <w:p w14:paraId="2C8658B5" w14:textId="77777777" w:rsidR="003505D1" w:rsidRPr="00DB5E80" w:rsidRDefault="003505D1" w:rsidP="003505D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E68901C" w14:textId="3D7FF0EA" w:rsidR="003505D1" w:rsidRPr="00DB5E80" w:rsidRDefault="003505D1" w:rsidP="003505D1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DB5E80">
                        <w:t>GitHub:</w:t>
                      </w:r>
                      <w:r w:rsidR="00DB5E80" w:rsidRPr="00DB5E80">
                        <w:t xml:space="preserve"> https://www.github.com/Gaganharikiranmarella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1570D" w:rsidRPr="001B0A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F8BDFB" wp14:editId="7BE5486A">
                <wp:simplePos x="0" y="0"/>
                <wp:positionH relativeFrom="page">
                  <wp:posOffset>-2785745</wp:posOffset>
                </wp:positionH>
                <wp:positionV relativeFrom="paragraph">
                  <wp:posOffset>6331585</wp:posOffset>
                </wp:positionV>
                <wp:extent cx="1905000" cy="1650577"/>
                <wp:effectExtent l="0" t="0" r="19050" b="26035"/>
                <wp:wrapNone/>
                <wp:docPr id="199988359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165057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643FEA" w14:textId="77777777" w:rsidR="0071570D" w:rsidRPr="0071570D" w:rsidRDefault="0071570D" w:rsidP="0071570D">
                            <w:pPr>
                              <w:pStyle w:val="ListParagraph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8BDFB" id="_x0000_s1035" type="#_x0000_t202" style="position:absolute;left:0;text-align:left;margin-left:-219.35pt;margin-top:498.55pt;width:150pt;height:129.9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" fillcolor="#5a5a5a [2109]" strokeweight=".5pt">
                <v:textbox>
                  <w:txbxContent>
                    <w:p w14:paraId="51643FEA" w14:textId="77777777" w:rsidR="0071570D" w:rsidRPr="0071570D" w:rsidRDefault="0071570D" w:rsidP="0071570D">
                      <w:pPr>
                        <w:pStyle w:val="ListParagraph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8D77C4" w:rsidRPr="001B0A75" w:rsidSect="004116B2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8A99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FE664F"/>
    <w:multiLevelType w:val="hybridMultilevel"/>
    <w:tmpl w:val="376ED42E"/>
    <w:lvl w:ilvl="0" w:tplc="A9A6D602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3945"/>
    <w:multiLevelType w:val="hybridMultilevel"/>
    <w:tmpl w:val="A5265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83A20"/>
    <w:multiLevelType w:val="hybridMultilevel"/>
    <w:tmpl w:val="1E96A4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610CA1"/>
    <w:multiLevelType w:val="hybridMultilevel"/>
    <w:tmpl w:val="7D6AC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B5686"/>
    <w:multiLevelType w:val="hybridMultilevel"/>
    <w:tmpl w:val="5ADAE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355B1"/>
    <w:multiLevelType w:val="hybridMultilevel"/>
    <w:tmpl w:val="EC1477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21056"/>
    <w:multiLevelType w:val="hybridMultilevel"/>
    <w:tmpl w:val="21B448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2E6EBA"/>
    <w:multiLevelType w:val="hybridMultilevel"/>
    <w:tmpl w:val="28D28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854698">
    <w:abstractNumId w:val="5"/>
  </w:num>
  <w:num w:numId="2" w16cid:durableId="20208733">
    <w:abstractNumId w:val="9"/>
  </w:num>
  <w:num w:numId="3" w16cid:durableId="824207542">
    <w:abstractNumId w:val="2"/>
  </w:num>
  <w:num w:numId="4" w16cid:durableId="808011177">
    <w:abstractNumId w:val="11"/>
  </w:num>
  <w:num w:numId="5" w16cid:durableId="1226182368">
    <w:abstractNumId w:val="0"/>
  </w:num>
  <w:num w:numId="6" w16cid:durableId="2128501465">
    <w:abstractNumId w:val="1"/>
  </w:num>
  <w:num w:numId="7" w16cid:durableId="431125755">
    <w:abstractNumId w:val="4"/>
  </w:num>
  <w:num w:numId="8" w16cid:durableId="373776857">
    <w:abstractNumId w:val="3"/>
  </w:num>
  <w:num w:numId="9" w16cid:durableId="1894612167">
    <w:abstractNumId w:val="6"/>
  </w:num>
  <w:num w:numId="10" w16cid:durableId="371345947">
    <w:abstractNumId w:val="7"/>
  </w:num>
  <w:num w:numId="11" w16cid:durableId="1100369454">
    <w:abstractNumId w:val="8"/>
  </w:num>
  <w:num w:numId="12" w16cid:durableId="6579210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F4"/>
    <w:rsid w:val="00031072"/>
    <w:rsid w:val="0007616D"/>
    <w:rsid w:val="000B7B03"/>
    <w:rsid w:val="0013772B"/>
    <w:rsid w:val="00154574"/>
    <w:rsid w:val="0015637C"/>
    <w:rsid w:val="001673A3"/>
    <w:rsid w:val="00185B1B"/>
    <w:rsid w:val="001B0A75"/>
    <w:rsid w:val="001D0B22"/>
    <w:rsid w:val="00246250"/>
    <w:rsid w:val="00257458"/>
    <w:rsid w:val="00270B11"/>
    <w:rsid w:val="00287E7D"/>
    <w:rsid w:val="002A1BA8"/>
    <w:rsid w:val="002A3889"/>
    <w:rsid w:val="002C010E"/>
    <w:rsid w:val="003357E8"/>
    <w:rsid w:val="003505D1"/>
    <w:rsid w:val="003A41AC"/>
    <w:rsid w:val="003A5A35"/>
    <w:rsid w:val="003B0B8F"/>
    <w:rsid w:val="003E3383"/>
    <w:rsid w:val="003E7B8E"/>
    <w:rsid w:val="004116B2"/>
    <w:rsid w:val="00450F15"/>
    <w:rsid w:val="00475B42"/>
    <w:rsid w:val="004832A4"/>
    <w:rsid w:val="004904FA"/>
    <w:rsid w:val="004E05AF"/>
    <w:rsid w:val="00515A9F"/>
    <w:rsid w:val="005376B4"/>
    <w:rsid w:val="00575B96"/>
    <w:rsid w:val="005933EA"/>
    <w:rsid w:val="005F2437"/>
    <w:rsid w:val="00637F90"/>
    <w:rsid w:val="00666862"/>
    <w:rsid w:val="00685CF3"/>
    <w:rsid w:val="006A251D"/>
    <w:rsid w:val="006B29A0"/>
    <w:rsid w:val="006C6840"/>
    <w:rsid w:val="006E39F7"/>
    <w:rsid w:val="00713C0C"/>
    <w:rsid w:val="0071570D"/>
    <w:rsid w:val="00750898"/>
    <w:rsid w:val="007819E4"/>
    <w:rsid w:val="007B250D"/>
    <w:rsid w:val="007E4A10"/>
    <w:rsid w:val="00815945"/>
    <w:rsid w:val="008867E8"/>
    <w:rsid w:val="00895DA6"/>
    <w:rsid w:val="008A6762"/>
    <w:rsid w:val="008B3F28"/>
    <w:rsid w:val="008C57C3"/>
    <w:rsid w:val="008D77C4"/>
    <w:rsid w:val="009E1FE6"/>
    <w:rsid w:val="00AE7369"/>
    <w:rsid w:val="00B16B76"/>
    <w:rsid w:val="00B22367"/>
    <w:rsid w:val="00B33A43"/>
    <w:rsid w:val="00B61562"/>
    <w:rsid w:val="00B763A7"/>
    <w:rsid w:val="00BA1551"/>
    <w:rsid w:val="00BC443B"/>
    <w:rsid w:val="00BF0F8D"/>
    <w:rsid w:val="00C87B1A"/>
    <w:rsid w:val="00C96E96"/>
    <w:rsid w:val="00CA4505"/>
    <w:rsid w:val="00CB709C"/>
    <w:rsid w:val="00CF55FF"/>
    <w:rsid w:val="00D02798"/>
    <w:rsid w:val="00D03F2E"/>
    <w:rsid w:val="00D605CB"/>
    <w:rsid w:val="00D920AB"/>
    <w:rsid w:val="00DB5E80"/>
    <w:rsid w:val="00E2140D"/>
    <w:rsid w:val="00E30B0D"/>
    <w:rsid w:val="00E724A0"/>
    <w:rsid w:val="00E96F86"/>
    <w:rsid w:val="00EA1B61"/>
    <w:rsid w:val="00EA2D5E"/>
    <w:rsid w:val="00EA5A94"/>
    <w:rsid w:val="00F21B0A"/>
    <w:rsid w:val="00F32ECF"/>
    <w:rsid w:val="00F4414F"/>
    <w:rsid w:val="00FA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1C74"/>
  <w15:chartTrackingRefBased/>
  <w15:docId w15:val="{4FC34F11-285F-48C2-A121-9A5CF59A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5E"/>
    <w:pPr>
      <w:spacing w:after="0" w:line="240" w:lineRule="auto"/>
      <w:jc w:val="both"/>
    </w:pPr>
    <w:rPr>
      <w:rFonts w:cs="Open Sans"/>
      <w:color w:val="595959"/>
      <w:position w:val="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6B4"/>
    <w:pPr>
      <w:spacing w:after="240"/>
      <w:outlineLvl w:val="0"/>
    </w:pPr>
    <w:rPr>
      <w:b/>
      <w:caps/>
      <w:spacing w:val="20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A2D5E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EA2D5E"/>
    <w:pPr>
      <w:spacing w:after="8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C443B"/>
    <w:pPr>
      <w:ind w:left="720"/>
      <w:contextualSpacing/>
    </w:pPr>
  </w:style>
  <w:style w:type="paragraph" w:customStyle="1" w:styleId="Graphicsanchor">
    <w:name w:val="Graphics anchor"/>
    <w:basedOn w:val="Normal"/>
    <w:qFormat/>
    <w:rsid w:val="004116B2"/>
    <w:rPr>
      <w:noProof/>
      <w:color w:val="FFFFFF" w:themeColor="background1"/>
    </w:rPr>
  </w:style>
  <w:style w:type="paragraph" w:styleId="Title">
    <w:name w:val="Title"/>
    <w:basedOn w:val="Normal"/>
    <w:next w:val="Normal"/>
    <w:link w:val="TitleChar"/>
    <w:uiPriority w:val="10"/>
    <w:qFormat/>
    <w:rsid w:val="004116B2"/>
    <w:pPr>
      <w:spacing w:after="160"/>
      <w:ind w:left="3600"/>
      <w:jc w:val="center"/>
    </w:pPr>
    <w:rPr>
      <w:rFonts w:asciiTheme="majorHAnsi" w:hAnsiTheme="majorHAnsi" w:cstheme="minorHAnsi"/>
      <w:caps/>
      <w:position w:val="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116B2"/>
    <w:rPr>
      <w:rFonts w:asciiTheme="majorHAnsi" w:hAnsiTheme="majorHAnsi" w:cstheme="minorHAnsi"/>
      <w:caps/>
      <w:color w:val="595959"/>
      <w:sz w:val="72"/>
      <w:szCs w:val="7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B2"/>
    <w:pPr>
      <w:spacing w:after="160"/>
      <w:ind w:left="3600"/>
      <w:jc w:val="center"/>
    </w:pPr>
    <w:rPr>
      <w:caps/>
      <w:spacing w:val="40"/>
      <w:positio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116B2"/>
    <w:rPr>
      <w:rFonts w:cs="Open Sans"/>
      <w:caps/>
      <w:color w:val="595959"/>
      <w:spacing w:val="40"/>
      <w:sz w:val="32"/>
      <w:szCs w:val="32"/>
      <w:lang w:val="en-GB"/>
    </w:rPr>
  </w:style>
  <w:style w:type="paragraph" w:customStyle="1" w:styleId="Contactinfo">
    <w:name w:val="Contact info"/>
    <w:basedOn w:val="Normal"/>
    <w:qFormat/>
    <w:rsid w:val="005376B4"/>
    <w:pPr>
      <w:spacing w:line="216" w:lineRule="auto"/>
      <w:jc w:val="center"/>
    </w:pPr>
    <w:rPr>
      <w:color w:val="595959" w:themeColor="text1" w:themeTint="A6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76B4"/>
    <w:rPr>
      <w:rFonts w:cs="Open Sans"/>
      <w:b/>
      <w:caps/>
      <w:color w:val="595959"/>
      <w:spacing w:val="20"/>
      <w:position w:val="9"/>
      <w:sz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A2D5E"/>
    <w:rPr>
      <w:rFonts w:cs="Open Sans"/>
      <w:b/>
      <w:bCs/>
      <w:color w:val="595959"/>
      <w:position w:val="9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37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6B4"/>
    <w:rPr>
      <w:color w:val="605E5C"/>
      <w:shd w:val="clear" w:color="auto" w:fill="E1DFDD"/>
    </w:rPr>
  </w:style>
  <w:style w:type="paragraph" w:customStyle="1" w:styleId="Heading1White">
    <w:name w:val="Heading 1 White"/>
    <w:basedOn w:val="Heading1"/>
    <w:qFormat/>
    <w:rsid w:val="005376B4"/>
    <w:pPr>
      <w:pBdr>
        <w:bottom w:val="single" w:sz="12" w:space="12" w:color="FFFFFF" w:themeColor="background1"/>
      </w:pBdr>
    </w:pPr>
    <w:rPr>
      <w:color w:val="FFFFFF" w:themeColor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EA2D5E"/>
    <w:rPr>
      <w:rFonts w:cs="Open Sans"/>
      <w:color w:val="595959"/>
      <w:position w:val="9"/>
      <w:lang w:val="en-US"/>
    </w:rPr>
  </w:style>
  <w:style w:type="paragraph" w:styleId="ListBullet">
    <w:name w:val="List Bullet"/>
    <w:basedOn w:val="Normal"/>
    <w:uiPriority w:val="99"/>
    <w:rsid w:val="00EA2D5E"/>
    <w:pPr>
      <w:numPr>
        <w:numId w:val="5"/>
      </w:numPr>
      <w:ind w:left="720"/>
      <w:contextualSpacing/>
    </w:pPr>
  </w:style>
  <w:style w:type="paragraph" w:customStyle="1" w:styleId="Normalwhite">
    <w:name w:val="Normal white"/>
    <w:basedOn w:val="Normal"/>
    <w:qFormat/>
    <w:rsid w:val="00EA2D5E"/>
    <w:rPr>
      <w:color w:val="FFFFFF" w:themeColor="background1"/>
      <w:position w:val="0"/>
    </w:rPr>
  </w:style>
  <w:style w:type="paragraph" w:styleId="List">
    <w:name w:val="List"/>
    <w:basedOn w:val="Normalwhite"/>
    <w:uiPriority w:val="99"/>
    <w:rsid w:val="00EA2D5E"/>
    <w:pPr>
      <w:numPr>
        <w:numId w:val="6"/>
      </w:numPr>
      <w:spacing w:after="80" w:line="300" w:lineRule="auto"/>
      <w:ind w:left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5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i\AppData\Roaming\Microsoft\Templates\Bold%20regional%20sale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203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D6DCE5"/>
      </a:accent2>
      <a:accent3>
        <a:srgbClr val="CEC5B5"/>
      </a:accent3>
      <a:accent4>
        <a:srgbClr val="603F72"/>
      </a:accent4>
      <a:accent5>
        <a:srgbClr val="4E848A"/>
      </a:accent5>
      <a:accent6>
        <a:srgbClr val="A57F78"/>
      </a:accent6>
      <a:hlink>
        <a:srgbClr val="467886"/>
      </a:hlink>
      <a:folHlink>
        <a:srgbClr val="96607D"/>
      </a:folHlink>
    </a:clrScheme>
    <a:fontScheme name="Custom 7">
      <a:majorFont>
        <a:latin typeface="Rockwell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4E1825-E6E3-4982-AFC5-61F15BFA70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950F0F64-C410-4BA2-AAC1-465E8C8606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419F7F-748A-4633-A881-5486D1B6E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C462F3-80C7-49B2-8EBE-37145E717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regional sales manager resume</Template>
  <TotalTime>277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ghk7125@outlook.com</cp:lastModifiedBy>
  <cp:revision>22</cp:revision>
  <dcterms:created xsi:type="dcterms:W3CDTF">2025-06-15T16:10:00Z</dcterms:created>
  <dcterms:modified xsi:type="dcterms:W3CDTF">2025-07-22T10:43:00Z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